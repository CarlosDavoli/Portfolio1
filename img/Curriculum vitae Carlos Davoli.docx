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DFC7B94" w14:textId="77777777" w:rsidTr="00AB5B25">
        <w:trPr>
          <w:trHeight w:val="1280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69F58A8" w14:textId="07C82313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s-AR" w:eastAsia="es-AR"/>
              </w:rPr>
              <mc:AlternateContent>
                <mc:Choice Requires="wps">
                  <w:drawing>
                    <wp:inline distT="0" distB="0" distL="0" distR="0" wp14:anchorId="718FCFFB" wp14:editId="352ACC6A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41DBDA2" w14:textId="77777777" w:rsidR="00DC3F0A" w:rsidRPr="00CA16E3" w:rsidRDefault="00DC3F0A" w:rsidP="00854A94">
                                  <w:pPr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718FCFFB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pbmRvd3MgUGhvdG8gRWRpdG9yIDEwLjAuMTAwMTEuMTYzODQAV2luZG93&#10;cyBQaG90byBFZGl0b3IgMTAuMC4xMDAxMS4xNjM4NAAyMDIwOjAxOjI3IDIwOjI5OjM4AAAGkAMA&#10;AgAAABQAABEckAQAAgAAABQAABEwkpEAAgAAAAM2MgAAkpIAAgAAAAM2MgAAoAEAAwAAAAEAAQAA&#10;6hwABwAACAwAAAkQ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eG1wPSJodHRwOi8vbnMuYWRvYmUuY29tL3hhcC8xLjAvIj48eG1wOkNyZWF0b3JUb29sPldpbmRv&#10;d3MgUGhvdG8gRWRpdG9yIDEwLjAuMTAwMTEuMTYzODQ8L3htcDpDcmVhdG9yVG9vbD48eG1wOkNy&#10;ZWF0ZURhdGU+MjAyMC0wMS0yN1QyMDoyNzoxOS42MjA8L3htcDpDcmVhdGVEYXRl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Dw/eHBhY2tldCBlbmQ9J3cnPz7/2wBDAAMCAgMCAgMDAwMEAwMEBQgFBQQEBQoH&#10;BwYIDAoMDAsKCwsNDhIQDQ4RDgsLEBYQERMUFRUVDA8XGBYUGBIUFRT/2wBDAQMEBAUEBQkFBQkU&#10;DQsNFBQUFBQUFBQUFBQUFBQUFBQUFBQUFBQUFBQUFBQUFBQUFBQUFBQUFBQUFBQUFBQUFBT/wAAR&#10;CAJxAj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041DBDA2" w14:textId="77777777" w:rsidR="00DC3F0A" w:rsidRPr="00CA16E3" w:rsidRDefault="00DC3F0A" w:rsidP="00854A94">
                            <w:pPr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A18E9E5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8D1A6E5" w14:textId="77777777" w:rsidR="003D1B71" w:rsidRPr="00665F95" w:rsidRDefault="000E40B0" w:rsidP="00310F17">
            <w:pPr>
              <w:pStyle w:val="Puesto"/>
            </w:pPr>
            <w:r>
              <w:t>Carlos Alberto</w:t>
            </w:r>
            <w:r w:rsidR="003D1B71" w:rsidRPr="00665F95">
              <w:rPr>
                <w:lang w:bidi="es-ES"/>
              </w:rPr>
              <w:br/>
            </w:r>
            <w:proofErr w:type="spellStart"/>
            <w:r>
              <w:t>Davoli</w:t>
            </w:r>
            <w:proofErr w:type="spellEnd"/>
            <w:r>
              <w:t xml:space="preserve"> </w:t>
            </w:r>
            <w:proofErr w:type="spellStart"/>
            <w:r>
              <w:t>Farias</w:t>
            </w:r>
            <w:proofErr w:type="spellEnd"/>
          </w:p>
        </w:tc>
      </w:tr>
      <w:tr w:rsidR="003D1B71" w:rsidRPr="00CA16E3" w14:paraId="6C803296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A1DB52E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0BC8C6F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D2618820BD8D4743AD175802B8A41F05"/>
              </w:placeholder>
              <w:temporary/>
              <w15:appearance w15:val="hidden"/>
            </w:sdtPr>
            <w:sdtEndPr/>
            <w:sdtContent>
              <w:p w14:paraId="0C647FA7" w14:textId="4ADEC06D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0681F0EE" w14:textId="77777777" w:rsidR="003D1B71" w:rsidRPr="00665F95" w:rsidRDefault="00531444" w:rsidP="00665F95">
            <w:pPr>
              <w:pStyle w:val="Fechas"/>
              <w:spacing w:line="216" w:lineRule="auto"/>
            </w:pPr>
            <w:r>
              <w:t>01/07/2018</w:t>
            </w:r>
            <w:r>
              <w:rPr>
                <w:rFonts w:eastAsia="Calibri"/>
                <w:lang w:bidi="es-ES"/>
              </w:rPr>
              <w:t xml:space="preserve"> – Actualidad.</w:t>
            </w:r>
          </w:p>
          <w:p w14:paraId="420483F9" w14:textId="45BBFF18" w:rsidR="003D1B71" w:rsidRPr="00665F95" w:rsidRDefault="00EB4B69" w:rsidP="00665F95">
            <w:pPr>
              <w:pStyle w:val="Experiencia"/>
              <w:spacing w:line="216" w:lineRule="auto"/>
            </w:pPr>
            <w:r>
              <w:t>Desarrollo de tareas afinas en la gestión de operaciones</w:t>
            </w:r>
            <w:r w:rsidR="00531444">
              <w:t xml:space="preserve"> en la Oficina Central de Contrataciones del Ministerio de Hacienda y Finanzas</w:t>
            </w:r>
            <w:r w:rsidR="00531444">
              <w:rPr>
                <w:rStyle w:val="Textoennegrita"/>
                <w:rFonts w:eastAsia="Calibri"/>
                <w:lang w:bidi="es-ES"/>
              </w:rPr>
              <w:t>.</w:t>
            </w:r>
          </w:p>
          <w:p w14:paraId="4247B30F" w14:textId="77777777" w:rsidR="003D1B71" w:rsidRPr="00665F95" w:rsidRDefault="00531444" w:rsidP="00665F95">
            <w:pPr>
              <w:pStyle w:val="Fechas"/>
              <w:spacing w:line="216" w:lineRule="auto"/>
            </w:pPr>
            <w:r>
              <w:t>01/10/2015</w:t>
            </w:r>
            <w:r>
              <w:rPr>
                <w:rFonts w:eastAsia="Calibri"/>
                <w:lang w:bidi="es-ES"/>
              </w:rPr>
              <w:t xml:space="preserve"> – 31/12/2019</w:t>
            </w:r>
          </w:p>
          <w:p w14:paraId="53AD2ADA" w14:textId="77777777" w:rsidR="003D1B71" w:rsidRPr="00665F95" w:rsidRDefault="00531444" w:rsidP="00665F95">
            <w:pPr>
              <w:pStyle w:val="Experiencia"/>
              <w:spacing w:line="216" w:lineRule="auto"/>
            </w:pPr>
            <w:r>
              <w:t>Tareas administrativas y atención al público en empresa “</w:t>
            </w:r>
            <w:proofErr w:type="spellStart"/>
            <w:r>
              <w:t>Nedo</w:t>
            </w:r>
            <w:proofErr w:type="spellEnd"/>
            <w:r>
              <w:t xml:space="preserve"> </w:t>
            </w:r>
            <w:proofErr w:type="spellStart"/>
            <w:r>
              <w:t>Davoli</w:t>
            </w:r>
            <w:proofErr w:type="spellEnd"/>
            <w:r>
              <w:t>”.</w:t>
            </w:r>
          </w:p>
          <w:p w14:paraId="3551D652" w14:textId="77777777" w:rsidR="003D1B71" w:rsidRPr="00665F95" w:rsidRDefault="00531444" w:rsidP="00665F95">
            <w:pPr>
              <w:pStyle w:val="Fechas"/>
              <w:spacing w:line="216" w:lineRule="auto"/>
            </w:pPr>
            <w:r>
              <w:t>01/11/2017 – 31/04/2018</w:t>
            </w:r>
          </w:p>
          <w:p w14:paraId="1F97DB90" w14:textId="77777777" w:rsidR="003D1B71" w:rsidRPr="00665F95" w:rsidRDefault="00531444" w:rsidP="00854A94">
            <w:pPr>
              <w:pStyle w:val="Experiencia"/>
              <w:spacing w:line="216" w:lineRule="auto"/>
            </w:pPr>
            <w:r>
              <w:t xml:space="preserve">Instructor de snowboard y </w:t>
            </w:r>
            <w:proofErr w:type="spellStart"/>
            <w:r>
              <w:t>ski</w:t>
            </w:r>
            <w:proofErr w:type="spellEnd"/>
            <w:r>
              <w:t xml:space="preserve">, administración de personal. Shawnee </w:t>
            </w:r>
            <w:proofErr w:type="spellStart"/>
            <w:r>
              <w:t>ski</w:t>
            </w:r>
            <w:proofErr w:type="spellEnd"/>
            <w:r>
              <w:t xml:space="preserve"> </w:t>
            </w:r>
            <w:proofErr w:type="spellStart"/>
            <w:r>
              <w:t>mountain</w:t>
            </w:r>
            <w:proofErr w:type="spellEnd"/>
            <w:r>
              <w:t>. Pensilvania Estados Unidos.</w:t>
            </w:r>
          </w:p>
          <w:sdt>
            <w:sdtPr>
              <w:id w:val="-1554227259"/>
              <w:placeholder>
                <w:docPart w:val="B277A593863A48CD84563A5C6BF5B4AA"/>
              </w:placeholder>
              <w:temporary/>
              <w:showingPlcHdr/>
              <w15:appearance w15:val="hidden"/>
            </w:sdtPr>
            <w:sdtEndPr/>
            <w:sdtContent>
              <w:p w14:paraId="1FCED9A3" w14:textId="5AEFD21D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338D31CE" w14:textId="77777777" w:rsidR="001E02D6" w:rsidRPr="00527F1C" w:rsidRDefault="001E02D6" w:rsidP="001E02D6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-12"/>
              <w:rPr>
                <w:b/>
              </w:rPr>
            </w:pPr>
            <w:r w:rsidRPr="00527F1C">
              <w:rPr>
                <w:b/>
              </w:rPr>
              <w:t>Conocimientos de computación y programación en general.</w:t>
            </w:r>
          </w:p>
          <w:p w14:paraId="4ABC7BDC" w14:textId="77777777" w:rsidR="001E02D6" w:rsidRPr="00527F1C" w:rsidRDefault="001E02D6" w:rsidP="001E02D6">
            <w:pPr>
              <w:pStyle w:val="Listaconvietas"/>
              <w:numPr>
                <w:ilvl w:val="0"/>
                <w:numId w:val="17"/>
              </w:numPr>
              <w:spacing w:line="216" w:lineRule="auto"/>
              <w:ind w:left="348"/>
              <w:rPr>
                <w:lang w:val="es-AR"/>
              </w:rPr>
            </w:pPr>
            <w:r w:rsidRPr="00527F1C">
              <w:rPr>
                <w:lang w:val="es-AR"/>
              </w:rPr>
              <w:t>Desarrollador Web Full-</w:t>
            </w:r>
            <w:proofErr w:type="spellStart"/>
            <w:r w:rsidRPr="00527F1C">
              <w:rPr>
                <w:lang w:val="es-AR"/>
              </w:rPr>
              <w:t>Stack</w:t>
            </w:r>
            <w:proofErr w:type="spellEnd"/>
            <w:r w:rsidRPr="00527F1C">
              <w:rPr>
                <w:lang w:val="es-AR"/>
              </w:rPr>
              <w:t xml:space="preserve"> Java (2021) </w:t>
            </w:r>
            <w:r>
              <w:rPr>
                <w:lang w:val="es-AR"/>
              </w:rPr>
              <w:t>dictado</w:t>
            </w:r>
            <w:r w:rsidRPr="00527F1C">
              <w:rPr>
                <w:lang w:val="es-AR"/>
              </w:rPr>
              <w:t xml:space="preserve"> por</w:t>
            </w:r>
            <w:r>
              <w:rPr>
                <w:lang w:val="es-AR"/>
              </w:rPr>
              <w:t xml:space="preserve"> </w:t>
            </w:r>
            <w:proofErr w:type="spellStart"/>
            <w:r>
              <w:rPr>
                <w:lang w:val="es-AR"/>
              </w:rPr>
              <w:t>weCode</w:t>
            </w:r>
            <w:proofErr w:type="spellEnd"/>
            <w:r>
              <w:rPr>
                <w:lang w:val="es-AR"/>
              </w:rPr>
              <w:t>.</w:t>
            </w:r>
          </w:p>
          <w:p w14:paraId="4B220AAC" w14:textId="77777777" w:rsidR="001E02D6" w:rsidRPr="00AB5B25" w:rsidRDefault="001E02D6" w:rsidP="001E02D6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 w:hanging="360"/>
              <w:rPr>
                <w:b/>
              </w:rPr>
            </w:pPr>
            <w:r w:rsidRPr="00AB5B25">
              <w:rPr>
                <w:b/>
              </w:rPr>
              <w:t xml:space="preserve">Diplomatura en finanzas no empresariales. </w:t>
            </w:r>
          </w:p>
          <w:p w14:paraId="1E40B5DA" w14:textId="26B7306F" w:rsidR="001E02D6" w:rsidRDefault="001E02D6" w:rsidP="00665F95">
            <w:pPr>
              <w:pStyle w:val="Listaconvietas"/>
              <w:numPr>
                <w:ilvl w:val="0"/>
                <w:numId w:val="19"/>
              </w:numPr>
              <w:spacing w:line="216" w:lineRule="auto"/>
              <w:ind w:left="348"/>
            </w:pPr>
            <w:bookmarkStart w:id="0" w:name="_GoBack"/>
            <w:r>
              <w:t>Brindada por la Bolsa de comercio</w:t>
            </w:r>
          </w:p>
          <w:bookmarkEnd w:id="0"/>
          <w:p w14:paraId="4756915F" w14:textId="77777777" w:rsidR="00D7479C" w:rsidRPr="00531444" w:rsidRDefault="00D7479C" w:rsidP="00D7479C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-12"/>
              <w:rPr>
                <w:b/>
              </w:rPr>
            </w:pPr>
            <w:r w:rsidRPr="00531444">
              <w:rPr>
                <w:b/>
              </w:rPr>
              <w:t>Idiomas: formación en idioma inglés. Instituto Saint Paul</w:t>
            </w:r>
          </w:p>
          <w:p w14:paraId="5F13CE83" w14:textId="77777777" w:rsidR="00D7479C" w:rsidRDefault="00D7479C" w:rsidP="00D7479C">
            <w:pPr>
              <w:pStyle w:val="Listaconvietas"/>
              <w:numPr>
                <w:ilvl w:val="0"/>
                <w:numId w:val="17"/>
              </w:numPr>
              <w:spacing w:line="216" w:lineRule="auto"/>
              <w:ind w:left="348"/>
            </w:pPr>
            <w:r>
              <w:t xml:space="preserve">Título a nivel nacional: </w:t>
            </w:r>
            <w:proofErr w:type="spellStart"/>
            <w:r>
              <w:t>Senior</w:t>
            </w:r>
            <w:proofErr w:type="spellEnd"/>
            <w:r>
              <w:t xml:space="preserve"> (2016)</w:t>
            </w:r>
          </w:p>
          <w:p w14:paraId="15E6721A" w14:textId="77777777" w:rsidR="00D7479C" w:rsidRDefault="00D7479C" w:rsidP="00D7479C">
            <w:pPr>
              <w:pStyle w:val="Listaconvietas"/>
              <w:numPr>
                <w:ilvl w:val="0"/>
                <w:numId w:val="17"/>
              </w:numPr>
              <w:spacing w:line="216" w:lineRule="auto"/>
              <w:ind w:left="348"/>
            </w:pPr>
            <w:r>
              <w:t>Título a nivel internacional: BEC I (2017)</w:t>
            </w:r>
          </w:p>
          <w:p w14:paraId="5CC9DE00" w14:textId="64A84FE7" w:rsidR="00D7479C" w:rsidRDefault="00D7479C" w:rsidP="00D7479C">
            <w:pPr>
              <w:pStyle w:val="Listaconvietas"/>
              <w:numPr>
                <w:ilvl w:val="0"/>
                <w:numId w:val="17"/>
              </w:numPr>
              <w:spacing w:line="216" w:lineRule="auto"/>
              <w:ind w:left="348"/>
            </w:pPr>
            <w:proofErr w:type="spellStart"/>
            <w:r>
              <w:t>Work</w:t>
            </w:r>
            <w:proofErr w:type="spellEnd"/>
            <w:r>
              <w:t xml:space="preserve"> and </w:t>
            </w:r>
            <w:proofErr w:type="spellStart"/>
            <w:r>
              <w:t>Travel</w:t>
            </w:r>
            <w:proofErr w:type="spellEnd"/>
            <w:r>
              <w:t xml:space="preserve"> en EE. UU. por 4 meses.</w:t>
            </w:r>
          </w:p>
          <w:p w14:paraId="16B7F791" w14:textId="77777777" w:rsidR="001E02D6" w:rsidRDefault="001E02D6" w:rsidP="001E02D6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  <w:r w:rsidRPr="00531444">
              <w:rPr>
                <w:b/>
              </w:rPr>
              <w:t>Universidad: Universidad Católica de Cuyo</w:t>
            </w:r>
            <w:r>
              <w:t xml:space="preserve">. </w:t>
            </w:r>
          </w:p>
          <w:p w14:paraId="0E2345C3" w14:textId="41FEAB68" w:rsidR="001E02D6" w:rsidRPr="001E02D6" w:rsidRDefault="001E02D6" w:rsidP="001E02D6">
            <w:pPr>
              <w:pStyle w:val="Listaconvietas"/>
              <w:numPr>
                <w:ilvl w:val="0"/>
                <w:numId w:val="16"/>
              </w:numPr>
              <w:spacing w:line="216" w:lineRule="auto"/>
              <w:ind w:left="348"/>
            </w:pPr>
            <w:r>
              <w:t>Contador Público.</w:t>
            </w:r>
          </w:p>
          <w:p w14:paraId="6B71CA13" w14:textId="00883638" w:rsidR="003D1B71" w:rsidRPr="00F20161" w:rsidRDefault="003E26D7" w:rsidP="00F20161">
            <w:pPr>
              <w:pStyle w:val="Ttulo2"/>
            </w:pPr>
            <w:r>
              <w:t>Reseña descriptiva</w:t>
            </w:r>
          </w:p>
          <w:p w14:paraId="07623CD5" w14:textId="77777777" w:rsidR="00AB5B25" w:rsidRPr="00AB5B25" w:rsidRDefault="00AB5B25" w:rsidP="00AB5B25">
            <w:pPr>
              <w:spacing w:line="216" w:lineRule="auto"/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</w:rPr>
            </w:pPr>
            <w:r>
              <w:t>Me considero una persona proactiva, siempre adquiriendo nuevos conocimientos en torno al cumplimiento de mis objetivos. Personalidad flexible la cual siempre busca crear un ambiente laboral sano y ameno para todo mi entorno. En busca de un puesto laboral estable que me permita desempeñarme como profesional.</w:t>
            </w:r>
            <w:r>
              <w:br/>
            </w:r>
          </w:p>
          <w:p w14:paraId="5EC469A7" w14:textId="77777777" w:rsidR="003D1B71" w:rsidRPr="00AB5B25" w:rsidRDefault="00AB5B25" w:rsidP="00AB5B25">
            <w:pPr>
              <w:spacing w:line="216" w:lineRule="auto"/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</w:rPr>
            </w:pPr>
            <w:r w:rsidRPr="00AB5B25">
              <w:rPr>
                <w:rFonts w:ascii="Corbel" w:hAnsi="Corbel" w:cs="Georgia"/>
                <w:b/>
                <w:bCs/>
                <w:color w:val="0072C7" w:themeColor="accent2"/>
                <w:sz w:val="24"/>
                <w:szCs w:val="20"/>
                <w:u w:val="single"/>
              </w:rPr>
              <w:t>Conocimientos adicionales.</w:t>
            </w:r>
          </w:p>
          <w:p w14:paraId="3016274D" w14:textId="202BC5A3" w:rsidR="003D1B71" w:rsidRDefault="00AB5B25" w:rsidP="00F74BA0">
            <w:pPr>
              <w:pStyle w:val="Prrafodelista"/>
              <w:numPr>
                <w:ilvl w:val="0"/>
                <w:numId w:val="18"/>
              </w:numPr>
              <w:spacing w:after="0" w:line="216" w:lineRule="auto"/>
              <w:ind w:left="348"/>
            </w:pPr>
            <w:r>
              <w:t xml:space="preserve">Manejo del paquete de </w:t>
            </w:r>
            <w:proofErr w:type="spellStart"/>
            <w:r>
              <w:t>Offic</w:t>
            </w:r>
            <w:r w:rsidR="00280BE1">
              <w:t>w</w:t>
            </w:r>
            <w:proofErr w:type="spellEnd"/>
            <w:r w:rsidR="00280BE1">
              <w:t>:</w:t>
            </w:r>
            <w:r>
              <w:t xml:space="preserve"> Excel y Word avanzado.</w:t>
            </w:r>
            <w:r w:rsidR="00181E68">
              <w:t xml:space="preserve"> </w:t>
            </w:r>
            <w:proofErr w:type="spellStart"/>
            <w:r w:rsidR="00181E68">
              <w:t>Power</w:t>
            </w:r>
            <w:proofErr w:type="spellEnd"/>
            <w:r w:rsidR="00181E68">
              <w:t xml:space="preserve"> Point y </w:t>
            </w:r>
            <w:proofErr w:type="spellStart"/>
            <w:r w:rsidR="00181E68">
              <w:t>Acces</w:t>
            </w:r>
            <w:proofErr w:type="spellEnd"/>
            <w:r w:rsidR="00181E68">
              <w:t xml:space="preserve"> Intermedio.</w:t>
            </w:r>
          </w:p>
          <w:p w14:paraId="5CEE8392" w14:textId="77777777" w:rsidR="00AB5B25" w:rsidRDefault="00AB5B25" w:rsidP="00F74BA0">
            <w:pPr>
              <w:pStyle w:val="Prrafodelista"/>
              <w:numPr>
                <w:ilvl w:val="0"/>
                <w:numId w:val="18"/>
              </w:numPr>
              <w:spacing w:after="0" w:line="216" w:lineRule="auto"/>
              <w:ind w:left="348"/>
            </w:pPr>
            <w:r>
              <w:t>Conocimiento de mecánica en general.</w:t>
            </w:r>
          </w:p>
          <w:p w14:paraId="040571DC" w14:textId="77777777" w:rsidR="003D1B71" w:rsidRDefault="00AB5B25" w:rsidP="00F74BA0">
            <w:pPr>
              <w:pStyle w:val="Prrafodelista"/>
              <w:numPr>
                <w:ilvl w:val="0"/>
                <w:numId w:val="18"/>
              </w:numPr>
              <w:spacing w:after="0" w:line="216" w:lineRule="auto"/>
              <w:ind w:left="348"/>
            </w:pPr>
            <w:r>
              <w:t>Manejo de redes sociales orientado a empresas.</w:t>
            </w:r>
          </w:p>
          <w:p w14:paraId="55D124D4" w14:textId="77777777" w:rsidR="00EB4B69" w:rsidRDefault="00EB4B69" w:rsidP="00F74BA0">
            <w:pPr>
              <w:pStyle w:val="Prrafodelista"/>
              <w:numPr>
                <w:ilvl w:val="0"/>
                <w:numId w:val="18"/>
              </w:numPr>
              <w:spacing w:after="0" w:line="216" w:lineRule="auto"/>
              <w:ind w:left="348"/>
            </w:pPr>
            <w:r>
              <w:t xml:space="preserve">Manejo de plataformas de </w:t>
            </w:r>
            <w:r w:rsidR="00F74BA0">
              <w:t>diseño</w:t>
            </w:r>
            <w:r w:rsidR="003E26D7">
              <w:t xml:space="preserve"> como </w:t>
            </w:r>
            <w:proofErr w:type="spellStart"/>
            <w:r w:rsidR="003E26D7">
              <w:t>powtoon</w:t>
            </w:r>
            <w:proofErr w:type="spellEnd"/>
            <w:r w:rsidR="003E26D7">
              <w:t>.</w:t>
            </w:r>
          </w:p>
          <w:p w14:paraId="453A66A2" w14:textId="0756D993" w:rsidR="003E26D7" w:rsidRPr="00AB5B25" w:rsidRDefault="003E26D7" w:rsidP="003E26D7">
            <w:pPr>
              <w:pStyle w:val="Prrafodelista"/>
              <w:numPr>
                <w:ilvl w:val="0"/>
                <w:numId w:val="18"/>
              </w:numPr>
              <w:spacing w:after="0" w:line="216" w:lineRule="auto"/>
              <w:ind w:left="348"/>
            </w:pPr>
            <w:r>
              <w:t xml:space="preserve">Conocimiento en base de datos (SQL) y </w:t>
            </w:r>
            <w:proofErr w:type="spellStart"/>
            <w:r>
              <w:t>Python</w:t>
            </w:r>
            <w:proofErr w:type="spellEnd"/>
            <w:r>
              <w:t>.</w:t>
            </w:r>
          </w:p>
        </w:tc>
      </w:tr>
      <w:tr w:rsidR="003D1B71" w:rsidRPr="00CA16E3" w14:paraId="5AFD6268" w14:textId="77777777" w:rsidTr="003D1B71">
        <w:trPr>
          <w:trHeight w:val="1164"/>
        </w:trPr>
        <w:tc>
          <w:tcPr>
            <w:tcW w:w="720" w:type="dxa"/>
          </w:tcPr>
          <w:p w14:paraId="0D218740" w14:textId="537EAA1F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5A4E654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0C91775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39C372C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784C538D" w14:textId="77777777" w:rsidTr="003D1B71">
        <w:trPr>
          <w:trHeight w:val="543"/>
        </w:trPr>
        <w:tc>
          <w:tcPr>
            <w:tcW w:w="720" w:type="dxa"/>
          </w:tcPr>
          <w:p w14:paraId="45B51E4D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5846BD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45F0DEA4" wp14:editId="449A1524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4E13F50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59EA789" w14:textId="3D239C83" w:rsidR="003D1B71" w:rsidRPr="00CA16E3" w:rsidRDefault="004C5C86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O´Higgins 209 este</w:t>
            </w:r>
          </w:p>
          <w:p w14:paraId="128E1BAC" w14:textId="77777777" w:rsidR="003D1B71" w:rsidRPr="00CA16E3" w:rsidRDefault="000E40B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San juan, Capital 5400</w:t>
            </w:r>
          </w:p>
        </w:tc>
        <w:tc>
          <w:tcPr>
            <w:tcW w:w="423" w:type="dxa"/>
            <w:vMerge/>
          </w:tcPr>
          <w:p w14:paraId="70C85459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058C36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295E630" w14:textId="77777777" w:rsidTr="003D1B71">
        <w:trPr>
          <w:trHeight w:val="183"/>
        </w:trPr>
        <w:tc>
          <w:tcPr>
            <w:tcW w:w="720" w:type="dxa"/>
          </w:tcPr>
          <w:p w14:paraId="232E36F8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EFF8D8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CE642A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898A24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D731D7F" w14:textId="77777777" w:rsidTr="003D1B71">
        <w:trPr>
          <w:trHeight w:val="624"/>
        </w:trPr>
        <w:tc>
          <w:tcPr>
            <w:tcW w:w="720" w:type="dxa"/>
          </w:tcPr>
          <w:p w14:paraId="7BACB75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01B69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6629DE91" wp14:editId="6F4C4E5E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27289C30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8C72ED9" w14:textId="77777777" w:rsidR="003D1B71" w:rsidRPr="00CA16E3" w:rsidRDefault="000E40B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2644673165</w:t>
            </w:r>
          </w:p>
        </w:tc>
        <w:tc>
          <w:tcPr>
            <w:tcW w:w="423" w:type="dxa"/>
            <w:vMerge/>
          </w:tcPr>
          <w:p w14:paraId="6C5D332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E80C78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746221F" w14:textId="77777777" w:rsidTr="003D1B71">
        <w:trPr>
          <w:trHeight w:val="183"/>
        </w:trPr>
        <w:tc>
          <w:tcPr>
            <w:tcW w:w="720" w:type="dxa"/>
          </w:tcPr>
          <w:p w14:paraId="043F655C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F20343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17F175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3B0234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2373D49" w14:textId="77777777" w:rsidTr="003D1B71">
        <w:trPr>
          <w:trHeight w:val="633"/>
        </w:trPr>
        <w:tc>
          <w:tcPr>
            <w:tcW w:w="720" w:type="dxa"/>
          </w:tcPr>
          <w:p w14:paraId="5897FC7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9BD4F2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5D67695A" wp14:editId="63418F9D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C695EA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E92508D" w14:textId="77777777" w:rsidR="003D1B71" w:rsidRPr="000E40B0" w:rsidRDefault="000E40B0" w:rsidP="00380FD1">
            <w:pPr>
              <w:pStyle w:val="Informacin"/>
              <w:rPr>
                <w:sz w:val="18"/>
                <w:szCs w:val="18"/>
                <w:lang w:val="es-ES_tradnl"/>
              </w:rPr>
            </w:pPr>
            <w:r w:rsidRPr="000E40B0">
              <w:rPr>
                <w:sz w:val="18"/>
                <w:szCs w:val="18"/>
                <w:lang w:val="es-ES_tradnl"/>
              </w:rPr>
              <w:t>Davoli_2007@outlook.com</w:t>
            </w:r>
          </w:p>
        </w:tc>
        <w:tc>
          <w:tcPr>
            <w:tcW w:w="423" w:type="dxa"/>
            <w:vMerge/>
          </w:tcPr>
          <w:p w14:paraId="5E2912B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8BF694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C3D55C4" w14:textId="77777777" w:rsidTr="003D1B71">
        <w:trPr>
          <w:trHeight w:val="174"/>
        </w:trPr>
        <w:tc>
          <w:tcPr>
            <w:tcW w:w="720" w:type="dxa"/>
          </w:tcPr>
          <w:p w14:paraId="6C36E79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15F966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B199B5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0698C6F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8ACBF68" w14:textId="77777777" w:rsidTr="003D1B71">
        <w:trPr>
          <w:trHeight w:val="633"/>
        </w:trPr>
        <w:tc>
          <w:tcPr>
            <w:tcW w:w="720" w:type="dxa"/>
          </w:tcPr>
          <w:p w14:paraId="4810191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C9E8B5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5954BDEE" w14:textId="77777777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2307432E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8A90EE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9E2E559" w14:textId="77777777" w:rsidTr="00665F95">
        <w:trPr>
          <w:trHeight w:val="4071"/>
        </w:trPr>
        <w:tc>
          <w:tcPr>
            <w:tcW w:w="720" w:type="dxa"/>
          </w:tcPr>
          <w:p w14:paraId="5637C150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3FFED4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7C3FC1F8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350131D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08536AF" w14:textId="77777777" w:rsidR="007F5B63" w:rsidRPr="00CA16E3" w:rsidRDefault="007F5B63" w:rsidP="00FD6422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6DE013" w14:textId="77777777" w:rsidR="00176DA1" w:rsidRDefault="00176DA1" w:rsidP="00590471">
      <w:r>
        <w:separator/>
      </w:r>
    </w:p>
  </w:endnote>
  <w:endnote w:type="continuationSeparator" w:id="0">
    <w:p w14:paraId="1859DF37" w14:textId="77777777" w:rsidR="00176DA1" w:rsidRDefault="00176DA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86BD98" w14:textId="77777777" w:rsidR="00176DA1" w:rsidRDefault="00176DA1" w:rsidP="00590471">
      <w:r>
        <w:separator/>
      </w:r>
    </w:p>
  </w:footnote>
  <w:footnote w:type="continuationSeparator" w:id="0">
    <w:p w14:paraId="08AC3FFD" w14:textId="77777777" w:rsidR="00176DA1" w:rsidRDefault="00176DA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1FBD4A" w14:textId="77777777" w:rsidR="00590471" w:rsidRPr="00665F95" w:rsidRDefault="00310F17" w:rsidP="00060042">
    <w:pPr>
      <w:pStyle w:val="Textoindependiente"/>
    </w:pPr>
    <w:r w:rsidRPr="00CA16E3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0BF65B7" wp14:editId="59AE05B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C04B24E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402324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05E41A42"/>
    <w:multiLevelType w:val="hybridMultilevel"/>
    <w:tmpl w:val="BA8ACF80"/>
    <w:lvl w:ilvl="0" w:tplc="2C0A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2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6301F3"/>
    <w:multiLevelType w:val="hybridMultilevel"/>
    <w:tmpl w:val="4C5CBB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72A01C8"/>
    <w:multiLevelType w:val="hybridMultilevel"/>
    <w:tmpl w:val="1BE23778"/>
    <w:lvl w:ilvl="0" w:tplc="2C0A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>
    <w:nsid w:val="3DB63A57"/>
    <w:multiLevelType w:val="hybridMultilevel"/>
    <w:tmpl w:val="A84E2C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8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13"/>
  </w:num>
  <w:num w:numId="17">
    <w:abstractNumId w:val="11"/>
  </w:num>
  <w:num w:numId="18">
    <w:abstractNumId w:val="16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0B0"/>
    <w:rsid w:val="00024C4E"/>
    <w:rsid w:val="00060042"/>
    <w:rsid w:val="0008685D"/>
    <w:rsid w:val="00090860"/>
    <w:rsid w:val="000E40B0"/>
    <w:rsid w:val="00112FD7"/>
    <w:rsid w:val="00150ABD"/>
    <w:rsid w:val="00176DA1"/>
    <w:rsid w:val="00181E68"/>
    <w:rsid w:val="001946FC"/>
    <w:rsid w:val="001E02D6"/>
    <w:rsid w:val="00222466"/>
    <w:rsid w:val="00247254"/>
    <w:rsid w:val="0024753C"/>
    <w:rsid w:val="00251E1A"/>
    <w:rsid w:val="00276026"/>
    <w:rsid w:val="00280BE1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26D7"/>
    <w:rsid w:val="003E73F9"/>
    <w:rsid w:val="003E75E8"/>
    <w:rsid w:val="00415927"/>
    <w:rsid w:val="00485690"/>
    <w:rsid w:val="004C5C86"/>
    <w:rsid w:val="004E158A"/>
    <w:rsid w:val="00527F1C"/>
    <w:rsid w:val="00531444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66817"/>
    <w:rsid w:val="007721CF"/>
    <w:rsid w:val="007B3C81"/>
    <w:rsid w:val="007C3BFC"/>
    <w:rsid w:val="007D67CA"/>
    <w:rsid w:val="007E668F"/>
    <w:rsid w:val="007F5B63"/>
    <w:rsid w:val="00803A0A"/>
    <w:rsid w:val="00846CB9"/>
    <w:rsid w:val="00854A94"/>
    <w:rsid w:val="008566AA"/>
    <w:rsid w:val="008A1E6E"/>
    <w:rsid w:val="008C024F"/>
    <w:rsid w:val="008C2CFC"/>
    <w:rsid w:val="008E3B2B"/>
    <w:rsid w:val="008F327B"/>
    <w:rsid w:val="00912DC8"/>
    <w:rsid w:val="00935BD7"/>
    <w:rsid w:val="009475DC"/>
    <w:rsid w:val="00967B93"/>
    <w:rsid w:val="009A6C49"/>
    <w:rsid w:val="009D090F"/>
    <w:rsid w:val="009D2F26"/>
    <w:rsid w:val="00A010BF"/>
    <w:rsid w:val="00A31464"/>
    <w:rsid w:val="00A31B16"/>
    <w:rsid w:val="00A33613"/>
    <w:rsid w:val="00A47A8D"/>
    <w:rsid w:val="00AB5B25"/>
    <w:rsid w:val="00AC6C7E"/>
    <w:rsid w:val="00B4158A"/>
    <w:rsid w:val="00B6466C"/>
    <w:rsid w:val="00B66453"/>
    <w:rsid w:val="00BB1B5D"/>
    <w:rsid w:val="00BC22C7"/>
    <w:rsid w:val="00BD195A"/>
    <w:rsid w:val="00C07240"/>
    <w:rsid w:val="00C14078"/>
    <w:rsid w:val="00C85B84"/>
    <w:rsid w:val="00CA16E3"/>
    <w:rsid w:val="00CE1E3D"/>
    <w:rsid w:val="00D0373F"/>
    <w:rsid w:val="00D053FA"/>
    <w:rsid w:val="00D7479C"/>
    <w:rsid w:val="00DC3F0A"/>
    <w:rsid w:val="00E26AED"/>
    <w:rsid w:val="00E73AB8"/>
    <w:rsid w:val="00E90A60"/>
    <w:rsid w:val="00EB4B69"/>
    <w:rsid w:val="00ED47F7"/>
    <w:rsid w:val="00EE7E09"/>
    <w:rsid w:val="00F0223C"/>
    <w:rsid w:val="00F20161"/>
    <w:rsid w:val="00F3235D"/>
    <w:rsid w:val="00F32393"/>
    <w:rsid w:val="00F74BA0"/>
    <w:rsid w:val="00F878BD"/>
    <w:rsid w:val="00FD642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D7851F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ol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2618820BD8D4743AD175802B8A41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4E7C0-1C63-428B-9C91-5E29BB0B3ED0}"/>
      </w:docPartPr>
      <w:docPartBody>
        <w:p w:rsidR="00E34223" w:rsidRDefault="00575AB1">
          <w:pPr>
            <w:pStyle w:val="D2618820BD8D4743AD175802B8A41F05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B277A593863A48CD84563A5C6BF5B4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1921CC-05BC-440F-95EB-E45ED3C3A9EA}"/>
      </w:docPartPr>
      <w:docPartBody>
        <w:p w:rsidR="00E34223" w:rsidRDefault="00575AB1">
          <w:pPr>
            <w:pStyle w:val="B277A593863A48CD84563A5C6BF5B4AA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AB1"/>
    <w:rsid w:val="00575AB1"/>
    <w:rsid w:val="0070143B"/>
    <w:rsid w:val="00981B53"/>
    <w:rsid w:val="00CF638F"/>
    <w:rsid w:val="00E34223"/>
    <w:rsid w:val="00F7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2618820BD8D4743AD175802B8A41F05">
    <w:name w:val="D2618820BD8D4743AD175802B8A41F05"/>
  </w:style>
  <w:style w:type="paragraph" w:customStyle="1" w:styleId="B277A593863A48CD84563A5C6BF5B4AA">
    <w:name w:val="B277A593863A48CD84563A5C6BF5B4AA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250</Words>
  <Characters>1381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2020-06-10T12:29:00Z</dcterms:created>
  <dcterms:modified xsi:type="dcterms:W3CDTF">2022-07-29T15:37:00Z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